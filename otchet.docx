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187A" w:rsidRDefault="00B618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B6187A" w:rsidRDefault="00B618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:rsidR="00B6187A" w:rsidRDefault="00B618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:rsidR="00B6187A" w:rsidRDefault="00B6187A">
      <w:pPr>
        <w:jc w:val="center"/>
        <w:rPr>
          <w:rFonts w:ascii="Georgia" w:eastAsia="Times New Roman" w:hAnsi="Georgia"/>
          <w:sz w:val="28"/>
          <w:szCs w:val="28"/>
        </w:rPr>
      </w:pPr>
      <w:r>
        <w:rPr>
          <w:rFonts w:ascii="Georgia" w:eastAsia="Times New Roman" w:hAnsi="Georgia"/>
          <w:sz w:val="28"/>
          <w:szCs w:val="28"/>
        </w:rPr>
        <w:t xml:space="preserve">Институт прикладной математики и компьютерных наук </w:t>
      </w:r>
    </w:p>
    <w:p w:rsidR="00B6187A" w:rsidRDefault="00B6187A">
      <w:pPr>
        <w:jc w:val="center"/>
      </w:pPr>
    </w:p>
    <w:p w:rsidR="00B6187A" w:rsidRDefault="00B6187A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B6187A" w:rsidRDefault="00B6187A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B6187A" w:rsidRDefault="00B6187A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B6187A" w:rsidRDefault="00B6187A">
      <w:pPr>
        <w:autoSpaceDE w:val="0"/>
        <w:autoSpaceDN w:val="0"/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ЛАБОРАТОРНОЙ РАБОТЕ №2</w:t>
      </w:r>
    </w:p>
    <w:p w:rsidR="00B6187A" w:rsidRDefault="00B6187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«Интеллектуальные системы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:rsidR="00B6187A" w:rsidRDefault="00B6187A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тему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«Генерирование слова «МИР» с помощью генетического алгоритма»</w:t>
      </w:r>
    </w:p>
    <w:p w:rsidR="00B6187A" w:rsidRDefault="00B6187A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:rsidR="00B6187A" w:rsidRDefault="00B6187A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:rsidR="00B6187A" w:rsidRDefault="00B6187A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:rsidR="00B6187A" w:rsidRDefault="00B6187A">
      <w:pPr>
        <w:ind w:left="6096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B6187A" w:rsidRDefault="00B6187A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B6187A" w:rsidRDefault="00B6187A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B6187A" w:rsidRDefault="00B6187A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B6187A" w:rsidRDefault="00B6187A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B6187A" w:rsidRDefault="00B6187A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B6187A" w:rsidRDefault="00B6187A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Выполнила </w:t>
      </w:r>
    </w:p>
    <w:p w:rsidR="00B6187A" w:rsidRDefault="00B6187A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студентка группы №</w:t>
      </w:r>
    </w:p>
    <w:p w:rsidR="00B6187A" w:rsidRDefault="00B6187A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931901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6187A" w:rsidRDefault="00B6187A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Землянова Ольга</w:t>
      </w:r>
    </w:p>
    <w:p w:rsidR="00B6187A" w:rsidRDefault="00B6187A">
      <w:pPr>
        <w:spacing w:after="0" w:line="240" w:lineRule="auto"/>
        <w:ind w:left="5954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B6187A" w:rsidRDefault="00B6187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B6187A" w:rsidRDefault="00B6187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B6187A" w:rsidRDefault="00B6187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B6187A" w:rsidRDefault="00B6187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B6187A" w:rsidRDefault="00B6187A">
      <w:pPr>
        <w:jc w:val="center"/>
      </w:pPr>
      <w:r>
        <w:t xml:space="preserve">  </w:t>
      </w:r>
    </w:p>
    <w:p w:rsidR="00B6187A" w:rsidRDefault="00B6187A">
      <w:pPr>
        <w:jc w:val="center"/>
      </w:pPr>
    </w:p>
    <w:p w:rsidR="00B6187A" w:rsidRDefault="00B6187A">
      <w:pPr>
        <w:jc w:val="center"/>
      </w:pPr>
    </w:p>
    <w:p w:rsidR="00B6187A" w:rsidRDefault="00B6187A" w:rsidP="008F31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Томск 2022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>
        <w:rPr>
          <w:rFonts w:ascii="Times New Roman" w:hAnsi="Times New Roman"/>
          <w:b/>
          <w:bCs/>
          <w:sz w:val="28"/>
          <w:szCs w:val="28"/>
        </w:rPr>
        <w:t xml:space="preserve">Цель работы: </w:t>
      </w:r>
      <w:r>
        <w:rPr>
          <w:rFonts w:ascii="Times New Roman" w:hAnsi="Times New Roman"/>
          <w:sz w:val="28"/>
          <w:szCs w:val="28"/>
        </w:rPr>
        <w:t>понять принцип работы генетического алгоритма и научиться использовать его в реальных задачах.</w:t>
      </w:r>
    </w:p>
    <w:p w:rsidR="00B6187A" w:rsidRDefault="00B6187A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Постановка задачи: </w:t>
      </w:r>
      <w:r>
        <w:rPr>
          <w:rFonts w:ascii="Times New Roman" w:hAnsi="Times New Roman"/>
          <w:sz w:val="28"/>
          <w:szCs w:val="28"/>
        </w:rPr>
        <w:t xml:space="preserve">сгенерировать слово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«МИР» с помощью генетического алгоритма.</w:t>
      </w:r>
    </w:p>
    <w:p w:rsidR="00B6187A" w:rsidRPr="00602D22" w:rsidRDefault="00B6187A">
      <w:pPr>
        <w:jc w:val="both"/>
        <w:rPr>
          <w:rFonts w:ascii="Times New Roman" w:hAnsi="Times New Roman" w:cs="&quot;Times New Roman&quot;"/>
          <w:sz w:val="28"/>
        </w:rPr>
      </w:pPr>
      <w:r w:rsidRPr="00602D2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Метод решения задачи: </w:t>
      </w:r>
      <w:r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алгоритма с помощью объектно-ориентированного подхода и его реализация </w:t>
      </w:r>
      <w:r w:rsidRPr="00602D22">
        <w:rPr>
          <w:rFonts w:ascii="Times New Roman" w:hAnsi="Times New Roman" w:cs="&quot;Times New Roman&quot;"/>
          <w:sz w:val="28"/>
        </w:rPr>
        <w:t>в программе Visual Studio на языке C++.</w:t>
      </w:r>
    </w:p>
    <w:p w:rsidR="00B6187A" w:rsidRDefault="00B6187A" w:rsidP="00784E15">
      <w:pPr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Наша цель, допустим, </w:t>
      </w:r>
      <w:r w:rsidRPr="00B15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>вырастить крылатого крокодила. В первом поколении мы создаем 100 популяций, различных видов: летающих, с чешуей, с крыльями, с зубами и т д. Мы создаем первое поколение и смотрим, если в нем есть крылатый крокодил, то мы его выводим. Если же нет, то мы создаем новое поколение. Скрещиваем родителей из первого поколения и получаем потомство. Таким образом у нас появляется новое поколение, которое мы начинаем считать за основную популяцию и ищем крылатого крокодила среди них.</w:t>
      </w:r>
    </w:p>
    <w:p w:rsidR="00B6187A" w:rsidRDefault="00B6187A" w:rsidP="00784E15">
      <w:pPr>
        <w:ind w:firstLine="567"/>
        <w:jc w:val="both"/>
        <w:rPr>
          <w:rFonts w:ascii="Times New Roman" w:hAnsi="Times New Roman" w:cs="&quot;Segoe UI&quot;"/>
          <w:sz w:val="28"/>
          <w:szCs w:val="28"/>
        </w:rPr>
      </w:pPr>
      <w:r>
        <w:rPr>
          <w:rFonts w:ascii="Times New Roman" w:hAnsi="Times New Roman" w:cs="&quot;Segoe UI&quot;"/>
          <w:sz w:val="28"/>
          <w:szCs w:val="28"/>
        </w:rPr>
        <w:t>Рассмотрим подробнее.</w:t>
      </w:r>
    </w:p>
    <w:p w:rsidR="00B6187A" w:rsidRDefault="00B6187A" w:rsidP="00784E15">
      <w:pPr>
        <w:ind w:firstLine="567"/>
        <w:jc w:val="both"/>
        <w:rPr>
          <w:rFonts w:ascii="Times New Roman" w:hAnsi="Times New Roman" w:cs="&quot;Segoe UI&quot;"/>
          <w:sz w:val="28"/>
          <w:szCs w:val="28"/>
        </w:rPr>
      </w:pPr>
      <w:r>
        <w:rPr>
          <w:rFonts w:ascii="Times New Roman" w:hAnsi="Times New Roman" w:cs="&quot;Segoe UI&quot;"/>
          <w:sz w:val="28"/>
          <w:szCs w:val="28"/>
        </w:rPr>
        <w:t>Каждый индивид кодируется как вектор конечной длины (аналогичный хромосоме) компонентов. Эти переменные компоненты аналогичны генам. Таким образом, хромосома (особь) состоит из нескольких генов (переменных компонентов).</w:t>
      </w:r>
    </w:p>
    <w:p w:rsidR="00B6187A" w:rsidRDefault="00B6187A">
      <w:pPr>
        <w:rPr>
          <w:rFonts w:ascii="Times New Roman" w:hAnsi="Times New Roman"/>
        </w:rPr>
      </w:pPr>
      <w:r w:rsidRPr="00A319E0"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hape1025" o:spid="_x0000_i1025" type="#_x0000_t75" style="width:477pt;height:87.75pt;visibility:visible">
            <v:imagedata r:id="rId5" o:title=""/>
          </v:shape>
        </w:pict>
      </w:r>
    </w:p>
    <w:p w:rsidR="00B6187A" w:rsidRDefault="00B6187A" w:rsidP="00784E15">
      <w:pPr>
        <w:ind w:firstLine="567"/>
        <w:jc w:val="both"/>
        <w:rPr>
          <w:rFonts w:ascii="Times New Roman" w:hAnsi="Times New Roman" w:cs="&quot;Segoe UI&quot;"/>
          <w:sz w:val="28"/>
          <w:szCs w:val="28"/>
        </w:rPr>
      </w:pPr>
      <w:r>
        <w:rPr>
          <w:rFonts w:ascii="Times New Roman" w:hAnsi="Times New Roman" w:cs="&quot;Segoe UI&quot;"/>
          <w:sz w:val="28"/>
          <w:szCs w:val="28"/>
        </w:rPr>
        <w:t>Как только начальное поколение создано, алгоритм развивает поколение, используя следующие операторы:</w:t>
      </w:r>
    </w:p>
    <w:p w:rsidR="00B6187A" w:rsidRDefault="00B6187A" w:rsidP="00784E15">
      <w:pPr>
        <w:pStyle w:val="ListParagraph"/>
        <w:numPr>
          <w:ilvl w:val="0"/>
          <w:numId w:val="3"/>
        </w:numPr>
        <w:ind w:left="426" w:hanging="426"/>
        <w:jc w:val="both"/>
        <w:rPr>
          <w:rFonts w:ascii="Times New Roman" w:hAnsi="Times New Roman" w:cs="&quot;Segoe UI&quot;"/>
          <w:sz w:val="28"/>
          <w:szCs w:val="28"/>
        </w:rPr>
      </w:pPr>
      <w:r>
        <w:rPr>
          <w:rFonts w:ascii="Times New Roman" w:hAnsi="Times New Roman" w:cs="&quot;Segoe UI&quot;"/>
          <w:sz w:val="28"/>
          <w:szCs w:val="28"/>
        </w:rPr>
        <w:t>Селекция</w:t>
      </w:r>
      <w:r w:rsidRPr="00784E15">
        <w:rPr>
          <w:rFonts w:ascii="Times New Roman" w:hAnsi="Times New Roman" w:cs="&quot;Segoe UI&quot;"/>
          <w:sz w:val="28"/>
          <w:szCs w:val="28"/>
        </w:rPr>
        <w:t xml:space="preserve">: Идея состоит в том, чтобы отдать предпочтение </w:t>
      </w:r>
      <w:r>
        <w:rPr>
          <w:rFonts w:ascii="Times New Roman" w:hAnsi="Times New Roman" w:cs="&quot;Segoe UI&quot;"/>
          <w:sz w:val="28"/>
          <w:szCs w:val="28"/>
        </w:rPr>
        <w:t>хромосомам</w:t>
      </w:r>
      <w:r w:rsidRPr="00784E15">
        <w:rPr>
          <w:rFonts w:ascii="Times New Roman" w:hAnsi="Times New Roman" w:cs="&quot;Segoe UI&quot;"/>
          <w:sz w:val="28"/>
          <w:szCs w:val="28"/>
        </w:rPr>
        <w:t xml:space="preserve"> с хорошими </w:t>
      </w:r>
      <w:r>
        <w:rPr>
          <w:rFonts w:ascii="Times New Roman" w:hAnsi="Times New Roman" w:cs="&quot;Segoe UI&quot;"/>
          <w:sz w:val="28"/>
          <w:szCs w:val="28"/>
        </w:rPr>
        <w:t>генами</w:t>
      </w:r>
      <w:r w:rsidRPr="00784E15">
        <w:rPr>
          <w:rFonts w:ascii="Times New Roman" w:hAnsi="Times New Roman" w:cs="&quot;Segoe UI&quot;"/>
          <w:sz w:val="28"/>
          <w:szCs w:val="28"/>
        </w:rPr>
        <w:t xml:space="preserve"> и позволить им передать </w:t>
      </w:r>
      <w:r>
        <w:rPr>
          <w:rFonts w:ascii="Times New Roman" w:hAnsi="Times New Roman" w:cs="&quot;Segoe UI&quot;"/>
          <w:sz w:val="28"/>
          <w:szCs w:val="28"/>
        </w:rPr>
        <w:t>эти</w:t>
      </w:r>
      <w:r w:rsidRPr="00784E15">
        <w:rPr>
          <w:rFonts w:ascii="Times New Roman" w:hAnsi="Times New Roman" w:cs="&quot;Segoe UI&quot;"/>
          <w:sz w:val="28"/>
          <w:szCs w:val="28"/>
        </w:rPr>
        <w:t xml:space="preserve"> гены последу</w:t>
      </w:r>
      <w:r>
        <w:rPr>
          <w:rFonts w:ascii="Times New Roman" w:hAnsi="Times New Roman" w:cs="&quot;Segoe UI&quot;"/>
          <w:sz w:val="28"/>
          <w:szCs w:val="28"/>
        </w:rPr>
        <w:t>ющим поколениям.</w:t>
      </w:r>
    </w:p>
    <w:p w:rsidR="00B6187A" w:rsidRPr="00784E15" w:rsidRDefault="00B6187A" w:rsidP="00784E15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hAnsi="Times New Roman" w:cs="&quot;Segoe UI&quot;"/>
          <w:sz w:val="28"/>
          <w:szCs w:val="28"/>
        </w:rPr>
      </w:pPr>
      <w:r>
        <w:rPr>
          <w:rFonts w:ascii="Times New Roman" w:hAnsi="Times New Roman" w:cs="&quot;Segoe UI&quot;"/>
          <w:sz w:val="28"/>
          <w:szCs w:val="28"/>
        </w:rPr>
        <w:t>Скрещивание</w:t>
      </w:r>
      <w:r w:rsidRPr="00784E15">
        <w:rPr>
          <w:rFonts w:ascii="Times New Roman" w:hAnsi="Times New Roman" w:cs="&quot;Segoe UI&quot;"/>
          <w:sz w:val="28"/>
          <w:szCs w:val="28"/>
        </w:rPr>
        <w:t xml:space="preserve">: </w:t>
      </w:r>
      <w:r>
        <w:rPr>
          <w:rFonts w:ascii="Times New Roman" w:hAnsi="Times New Roman" w:cs="&quot;Segoe UI&quot;"/>
          <w:sz w:val="28"/>
          <w:szCs w:val="28"/>
        </w:rPr>
        <w:t>После селекции хромосомы, выбранные раннее, скрещиваются, обмениваясь генами, для получения нового потомства</w:t>
      </w:r>
      <w:r w:rsidRPr="00784E15">
        <w:rPr>
          <w:rFonts w:ascii="Times New Roman" w:hAnsi="Times New Roman" w:cs="&quot;Segoe UI&quot;"/>
          <w:sz w:val="28"/>
          <w:szCs w:val="28"/>
        </w:rPr>
        <w:t xml:space="preserve">. </w:t>
      </w:r>
    </w:p>
    <w:p w:rsidR="00B6187A" w:rsidRDefault="00B6187A">
      <w:pPr>
        <w:rPr>
          <w:rFonts w:ascii="Times New Roman" w:hAnsi="Times New Roman"/>
        </w:rPr>
      </w:pPr>
      <w:r w:rsidRPr="00A319E0">
        <w:rPr>
          <w:noProof/>
          <w:lang w:eastAsia="ru-RU"/>
        </w:rPr>
        <w:pict>
          <v:shape id="shape1026" o:spid="_x0000_i1026" type="#_x0000_t75" style="width:434.25pt;height:87pt;visibility:visible">
            <v:imagedata r:id="rId6" o:title=""/>
          </v:shape>
        </w:pict>
      </w:r>
    </w:p>
    <w:p w:rsidR="00B6187A" w:rsidRDefault="00B6187A">
      <w:pPr>
        <w:rPr>
          <w:rFonts w:ascii="Times New Roman" w:hAnsi="Times New Roman"/>
        </w:rPr>
      </w:pPr>
    </w:p>
    <w:p w:rsidR="00B6187A" w:rsidRDefault="00B6187A" w:rsidP="00784E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&quot;Segoe UI&quot;"/>
          <w:sz w:val="28"/>
          <w:szCs w:val="28"/>
        </w:rPr>
      </w:pPr>
      <w:r>
        <w:rPr>
          <w:rFonts w:ascii="Times New Roman" w:hAnsi="Times New Roman" w:cs="&quot;Segoe UI&quot;"/>
          <w:sz w:val="28"/>
          <w:szCs w:val="28"/>
        </w:rPr>
        <w:t>Мутация</w:t>
      </w:r>
      <w:r w:rsidRPr="00784E15">
        <w:rPr>
          <w:rFonts w:ascii="Times New Roman" w:hAnsi="Times New Roman" w:cs="&quot;Segoe UI&quot;"/>
          <w:sz w:val="28"/>
          <w:szCs w:val="28"/>
        </w:rPr>
        <w:t>: Ключевая идея состоит в том, чтобы вставить случайные гены в потомство, чтобы сох</w:t>
      </w:r>
      <w:r>
        <w:rPr>
          <w:rFonts w:ascii="Times New Roman" w:hAnsi="Times New Roman" w:cs="&quot;Segoe UI&quot;"/>
          <w:sz w:val="28"/>
          <w:szCs w:val="28"/>
        </w:rPr>
        <w:t>ранить разнообразие в популяции</w:t>
      </w:r>
      <w:r w:rsidRPr="00784E15">
        <w:rPr>
          <w:rFonts w:ascii="Times New Roman" w:hAnsi="Times New Roman" w:cs="&quot;Segoe UI&quot;"/>
          <w:sz w:val="28"/>
          <w:szCs w:val="28"/>
        </w:rPr>
        <w:t>.</w:t>
      </w:r>
    </w:p>
    <w:p w:rsidR="00B6187A" w:rsidRPr="00784E15" w:rsidRDefault="00B6187A" w:rsidP="002E68C5">
      <w:pPr>
        <w:pStyle w:val="ListParagraph"/>
        <w:ind w:left="1080"/>
        <w:jc w:val="both"/>
        <w:rPr>
          <w:rFonts w:ascii="Times New Roman" w:hAnsi="Times New Roman" w:cs="&quot;Segoe UI&quot;"/>
          <w:sz w:val="28"/>
          <w:szCs w:val="28"/>
        </w:rPr>
      </w:pPr>
    </w:p>
    <w:p w:rsidR="00B6187A" w:rsidRDefault="00B6187A" w:rsidP="00B15F7B">
      <w:pPr>
        <w:rPr>
          <w:rFonts w:ascii="Times New Roman" w:hAnsi="Times New Roman"/>
        </w:rPr>
      </w:pPr>
      <w:r w:rsidRPr="00A319E0">
        <w:rPr>
          <w:noProof/>
          <w:lang w:eastAsia="ru-RU"/>
        </w:rPr>
        <w:pict>
          <v:shape id="shape1027" o:spid="_x0000_i1027" type="#_x0000_t75" style="width:324.75pt;height:93pt;visibility:visible">
            <v:imagedata r:id="rId7" o:title=""/>
          </v:shape>
        </w:pict>
      </w:r>
    </w:p>
    <w:p w:rsidR="00B6187A" w:rsidRDefault="00B6187A" w:rsidP="002E68C5">
      <w:pPr>
        <w:ind w:firstLine="567"/>
        <w:rPr>
          <w:rFonts w:ascii="Times New Roman" w:hAnsi="Times New Roman" w:cs="&quot;Segoe UI&quot;"/>
          <w:sz w:val="28"/>
          <w:szCs w:val="28"/>
        </w:rPr>
      </w:pPr>
    </w:p>
    <w:p w:rsidR="00B6187A" w:rsidRDefault="00B6187A" w:rsidP="002E68C5">
      <w:pPr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&quot;Segoe UI&quot;"/>
          <w:sz w:val="28"/>
          <w:szCs w:val="28"/>
        </w:rPr>
        <w:t>Символы A-Я считаются генами. Строка, сгенерированная этими символами, рассматривается как хромосома.</w:t>
      </w:r>
    </w:p>
    <w:p w:rsidR="00B6187A" w:rsidRDefault="00B6187A">
      <w:pPr>
        <w:rPr>
          <w:rFonts w:ascii="Times New Roman" w:hAnsi="Times New Roman" w:cs="&quot;Segoe UI&quot;"/>
          <w:sz w:val="28"/>
          <w:szCs w:val="28"/>
        </w:rPr>
      </w:pPr>
      <w:r>
        <w:rPr>
          <w:rFonts w:ascii="Times New Roman" w:hAnsi="Times New Roman" w:cs="&quot;Segoe UI&quot;"/>
          <w:sz w:val="28"/>
          <w:szCs w:val="28"/>
        </w:rPr>
        <w:br w:type="page"/>
      </w:r>
    </w:p>
    <w:p w:rsidR="00B6187A" w:rsidRDefault="00B6187A" w:rsidP="00602D22">
      <w:pPr>
        <w:ind w:firstLine="708"/>
        <w:jc w:val="center"/>
        <w:rPr>
          <w:rFonts w:ascii="Times New Roman" w:hAnsi="Times New Roman"/>
          <w:b/>
          <w:bCs/>
          <w:sz w:val="28"/>
          <w:szCs w:val="28"/>
        </w:rPr>
      </w:pPr>
      <w:r w:rsidRPr="00602D22">
        <w:rPr>
          <w:rFonts w:ascii="Times New Roman" w:hAnsi="Times New Roman"/>
          <w:b/>
          <w:bCs/>
          <w:sz w:val="28"/>
          <w:szCs w:val="28"/>
        </w:rPr>
        <w:t>Структурная схема алгоритма</w:t>
      </w:r>
    </w:p>
    <w:p w:rsidR="00B6187A" w:rsidRDefault="00B6187A" w:rsidP="00602D22">
      <w:pPr>
        <w:ind w:firstLine="708"/>
        <w:jc w:val="center"/>
        <w:rPr>
          <w:rFonts w:ascii="Times New Roman" w:hAnsi="Times New Roman"/>
          <w:b/>
          <w:bCs/>
          <w:sz w:val="28"/>
          <w:szCs w:val="28"/>
        </w:rPr>
      </w:pPr>
      <w:r w:rsidRPr="004C0136">
        <w:rPr>
          <w:rFonts w:ascii="Times New Roman" w:hAnsi="Times New Roman"/>
          <w:b/>
          <w:noProof/>
          <w:sz w:val="28"/>
          <w:szCs w:val="28"/>
          <w:lang w:eastAsia="ru-RU"/>
        </w:rPr>
        <w:pict>
          <v:shape id="Рисунок 1" o:spid="_x0000_i1028" type="#_x0000_t75" style="width:442.5pt;height:345.75pt;visibility:visible">
            <v:imagedata r:id="rId8" o:title=""/>
          </v:shape>
        </w:pict>
      </w:r>
    </w:p>
    <w:p w:rsidR="00B6187A" w:rsidRDefault="00B6187A" w:rsidP="00602D22">
      <w:pPr>
        <w:ind w:firstLine="708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B6187A" w:rsidRDefault="00B6187A" w:rsidP="00602D22">
      <w:pPr>
        <w:ind w:firstLine="708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Листинг программы</w:t>
      </w:r>
    </w:p>
    <w:p w:rsidR="00B6187A" w:rsidRDefault="00B6187A" w:rsidP="00602D22">
      <w:pPr>
        <w:ind w:firstLine="708"/>
        <w:jc w:val="center"/>
        <w:rPr>
          <w:rFonts w:ascii="Times New Roman" w:hAnsi="Times New Roman"/>
          <w:b/>
          <w:bCs/>
          <w:sz w:val="28"/>
          <w:szCs w:val="28"/>
        </w:rPr>
      </w:pPr>
      <w:r w:rsidRPr="004C0136">
        <w:rPr>
          <w:rFonts w:ascii="Times New Roman" w:hAnsi="Times New Roman"/>
          <w:b/>
          <w:noProof/>
          <w:sz w:val="28"/>
          <w:szCs w:val="28"/>
          <w:lang w:eastAsia="ru-RU"/>
        </w:rPr>
        <w:pict>
          <v:shape id="Рисунок 2" o:spid="_x0000_i1029" type="#_x0000_t75" style="width:477.75pt;height:210pt;visibility:visible">
            <v:imagedata r:id="rId9" o:title=""/>
          </v:shape>
        </w:pict>
      </w:r>
    </w:p>
    <w:p w:rsidR="00B6187A" w:rsidRDefault="00B6187A" w:rsidP="00602D22">
      <w:pPr>
        <w:ind w:firstLine="708"/>
        <w:jc w:val="center"/>
        <w:rPr>
          <w:rFonts w:ascii="Times New Roman" w:hAnsi="Times New Roman"/>
          <w:b/>
          <w:bCs/>
          <w:sz w:val="28"/>
          <w:szCs w:val="28"/>
        </w:rPr>
      </w:pPr>
      <w:r w:rsidRPr="004C0136">
        <w:rPr>
          <w:rFonts w:ascii="Times New Roman" w:hAnsi="Times New Roman"/>
          <w:b/>
          <w:noProof/>
          <w:sz w:val="28"/>
          <w:szCs w:val="28"/>
          <w:lang w:eastAsia="ru-RU"/>
        </w:rPr>
        <w:pict>
          <v:shape id="Рисунок 3" o:spid="_x0000_i1030" type="#_x0000_t75" style="width:447pt;height:261pt;visibility:visible">
            <v:imagedata r:id="rId10" o:title=""/>
          </v:shape>
        </w:pict>
      </w:r>
    </w:p>
    <w:p w:rsidR="00B6187A" w:rsidRPr="00962757" w:rsidRDefault="00B6187A" w:rsidP="00962757">
      <w:pPr>
        <w:ind w:firstLine="567"/>
        <w:rPr>
          <w:rFonts w:ascii="Times New Roman" w:hAnsi="Times New Roman" w:cs="&quot;Segoe UI&quot;"/>
          <w:sz w:val="28"/>
          <w:szCs w:val="28"/>
        </w:rPr>
      </w:pPr>
      <w:r w:rsidRPr="004C0136">
        <w:rPr>
          <w:rFonts w:ascii="Times New Roman" w:hAnsi="Times New Roman" w:cs="&quot;Segoe UI&quot;"/>
          <w:noProof/>
          <w:sz w:val="28"/>
          <w:szCs w:val="28"/>
          <w:lang w:eastAsia="ru-RU"/>
        </w:rPr>
        <w:pict>
          <v:shape id="Рисунок 4" o:spid="_x0000_i1031" type="#_x0000_t75" style="width:444pt;height:246.75pt;visibility:visible">
            <v:imagedata r:id="rId11" o:title=""/>
          </v:shape>
        </w:pict>
      </w:r>
    </w:p>
    <w:p w:rsidR="00B6187A" w:rsidRDefault="00B6187A" w:rsidP="00602D22">
      <w:pPr>
        <w:ind w:firstLine="708"/>
        <w:jc w:val="center"/>
        <w:rPr>
          <w:rFonts w:ascii="Times New Roman" w:hAnsi="Times New Roman"/>
          <w:b/>
          <w:bCs/>
          <w:sz w:val="28"/>
          <w:szCs w:val="28"/>
        </w:rPr>
      </w:pPr>
      <w:r w:rsidRPr="004C0136">
        <w:rPr>
          <w:rFonts w:ascii="Times New Roman" w:hAnsi="Times New Roman"/>
          <w:b/>
          <w:noProof/>
          <w:sz w:val="28"/>
          <w:szCs w:val="28"/>
          <w:lang w:eastAsia="ru-RU"/>
        </w:rPr>
        <w:pict>
          <v:shape id="Рисунок 5" o:spid="_x0000_i1032" type="#_x0000_t75" style="width:412.5pt;height:195.75pt;visibility:visible">
            <v:imagedata r:id="rId12" o:title=""/>
          </v:shape>
        </w:pict>
      </w:r>
    </w:p>
    <w:p w:rsidR="00B6187A" w:rsidRDefault="00B6187A" w:rsidP="00602D22">
      <w:pPr>
        <w:ind w:firstLine="708"/>
        <w:jc w:val="center"/>
        <w:rPr>
          <w:rFonts w:ascii="Times New Roman" w:hAnsi="Times New Roman"/>
          <w:b/>
          <w:bCs/>
          <w:sz w:val="28"/>
          <w:szCs w:val="28"/>
        </w:rPr>
      </w:pPr>
      <w:r w:rsidRPr="004C0136">
        <w:rPr>
          <w:rFonts w:ascii="Times New Roman" w:hAnsi="Times New Roman"/>
          <w:b/>
          <w:noProof/>
          <w:sz w:val="28"/>
          <w:szCs w:val="28"/>
          <w:lang w:eastAsia="ru-RU"/>
        </w:rPr>
        <w:pict>
          <v:shape id="Рисунок 6" o:spid="_x0000_i1033" type="#_x0000_t75" style="width:419.25pt;height:244.5pt;visibility:visible">
            <v:imagedata r:id="rId13" o:title=""/>
          </v:shape>
        </w:pict>
      </w:r>
    </w:p>
    <w:p w:rsidR="00B6187A" w:rsidRDefault="00B6187A" w:rsidP="00602D22">
      <w:pPr>
        <w:ind w:firstLine="708"/>
        <w:jc w:val="center"/>
        <w:rPr>
          <w:rFonts w:ascii="Times New Roman" w:hAnsi="Times New Roman"/>
          <w:b/>
          <w:bCs/>
          <w:sz w:val="28"/>
          <w:szCs w:val="28"/>
        </w:rPr>
      </w:pPr>
      <w:r w:rsidRPr="004C0136">
        <w:rPr>
          <w:rFonts w:ascii="Times New Roman" w:hAnsi="Times New Roman"/>
          <w:b/>
          <w:noProof/>
          <w:sz w:val="28"/>
          <w:szCs w:val="28"/>
          <w:lang w:eastAsia="ru-RU"/>
        </w:rPr>
        <w:pict>
          <v:shape id="Рисунок 7" o:spid="_x0000_i1034" type="#_x0000_t75" style="width:439.5pt;height:210.75pt;visibility:visible">
            <v:imagedata r:id="rId14" o:title=""/>
          </v:shape>
        </w:pict>
      </w:r>
    </w:p>
    <w:p w:rsidR="00B6187A" w:rsidRDefault="00B6187A" w:rsidP="00602D22">
      <w:pPr>
        <w:ind w:firstLine="708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B6187A" w:rsidRDefault="00B6187A" w:rsidP="006D2CF6">
      <w:pPr>
        <w:ind w:firstLine="708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Результат работы программы</w:t>
      </w:r>
    </w:p>
    <w:p w:rsidR="00B6187A" w:rsidRDefault="00B6187A" w:rsidP="00602D22">
      <w:pPr>
        <w:ind w:firstLine="708"/>
        <w:jc w:val="center"/>
        <w:rPr>
          <w:rFonts w:ascii="Times New Roman" w:hAnsi="Times New Roman"/>
          <w:b/>
          <w:bCs/>
          <w:sz w:val="28"/>
          <w:szCs w:val="28"/>
        </w:rPr>
      </w:pPr>
      <w:r w:rsidRPr="004C0136">
        <w:rPr>
          <w:rFonts w:ascii="Times New Roman" w:hAnsi="Times New Roman"/>
          <w:b/>
          <w:noProof/>
          <w:sz w:val="28"/>
          <w:szCs w:val="28"/>
          <w:lang w:eastAsia="ru-RU"/>
        </w:rPr>
        <w:pict>
          <v:shape id="Рисунок 8" o:spid="_x0000_i1035" type="#_x0000_t75" style="width:239.25pt;height:510.75pt;visibility:visible">
            <v:imagedata r:id="rId15" o:title=""/>
          </v:shape>
        </w:pict>
      </w:r>
    </w:p>
    <w:p w:rsidR="00B6187A" w:rsidRDefault="00B6187A" w:rsidP="00602D22">
      <w:pPr>
        <w:ind w:firstLine="708"/>
        <w:jc w:val="center"/>
        <w:rPr>
          <w:rFonts w:ascii="Times New Roman" w:hAnsi="Times New Roman"/>
          <w:b/>
          <w:bCs/>
          <w:sz w:val="28"/>
          <w:szCs w:val="28"/>
        </w:rPr>
      </w:pPr>
      <w:r w:rsidRPr="004C0136">
        <w:rPr>
          <w:rFonts w:ascii="Times New Roman" w:hAnsi="Times New Roman"/>
          <w:b/>
          <w:noProof/>
          <w:sz w:val="28"/>
          <w:szCs w:val="28"/>
          <w:lang w:eastAsia="ru-RU"/>
        </w:rPr>
        <w:pict>
          <v:shape id="Рисунок 9" o:spid="_x0000_i1036" type="#_x0000_t75" style="width:237.75pt;height:247.5pt;visibility:visible">
            <v:imagedata r:id="rId16" o:title=""/>
          </v:shape>
        </w:pict>
      </w:r>
      <w:bookmarkStart w:id="0" w:name="_GoBack"/>
      <w:bookmarkEnd w:id="0"/>
    </w:p>
    <w:p w:rsidR="00B6187A" w:rsidRDefault="00B6187A" w:rsidP="00602D22">
      <w:pPr>
        <w:ind w:firstLine="708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Вывод</w:t>
      </w:r>
    </w:p>
    <w:p w:rsidR="00B6187A" w:rsidRPr="00962757" w:rsidRDefault="00B6187A" w:rsidP="008F3138">
      <w:pPr>
        <w:ind w:firstLine="567"/>
        <w:jc w:val="both"/>
        <w:rPr>
          <w:rFonts w:ascii="Times New Roman" w:hAnsi="Times New Roman" w:cs="&quot;Segoe UI&quot;"/>
          <w:sz w:val="28"/>
          <w:szCs w:val="28"/>
        </w:rPr>
      </w:pPr>
      <w:r w:rsidRPr="00962757">
        <w:rPr>
          <w:rFonts w:ascii="Times New Roman" w:hAnsi="Times New Roman" w:cs="&quot;Segoe UI&quot;"/>
          <w:sz w:val="28"/>
          <w:szCs w:val="28"/>
        </w:rPr>
        <w:t>Применение генетического алгоритма не всегда удобно, так как для большего количества генов</w:t>
      </w:r>
      <w:r>
        <w:rPr>
          <w:rFonts w:ascii="Times New Roman" w:hAnsi="Times New Roman" w:cs="&quot;Segoe UI&quot;"/>
          <w:sz w:val="28"/>
          <w:szCs w:val="28"/>
        </w:rPr>
        <w:t xml:space="preserve"> и, соответственно, хромосом</w:t>
      </w:r>
      <w:r w:rsidRPr="00962757">
        <w:rPr>
          <w:rFonts w:ascii="Times New Roman" w:hAnsi="Times New Roman" w:cs="&quot;Segoe UI&quot;"/>
          <w:sz w:val="28"/>
          <w:szCs w:val="28"/>
        </w:rPr>
        <w:t xml:space="preserve"> программа будет работать дольше, генерируя новые потомства для достижения конечного результата.</w:t>
      </w:r>
    </w:p>
    <w:sectPr w:rsidR="00B6187A" w:rsidRPr="00962757" w:rsidSect="005D07B4"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??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&quot;Times New Roman&quot;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&quot;Segoe UI&quot;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A3313"/>
    <w:multiLevelType w:val="hybridMultilevel"/>
    <w:tmpl w:val="238AE7D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188028AF"/>
    <w:multiLevelType w:val="hybridMultilevel"/>
    <w:tmpl w:val="13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1F856099"/>
    <w:multiLevelType w:val="hybridMultilevel"/>
    <w:tmpl w:val="267E33CE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49806B45"/>
    <w:multiLevelType w:val="hybridMultilevel"/>
    <w:tmpl w:val="FF7027EE"/>
    <w:lvl w:ilvl="0" w:tplc="04190011">
      <w:start w:val="1"/>
      <w:numFmt w:val="decimal"/>
      <w:lvlText w:val="%1)"/>
      <w:lvlJc w:val="left"/>
      <w:pPr>
        <w:ind w:left="108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defaultTabStop w:val="708"/>
  <w:drawingGridHorizontalSpacing w:val="110"/>
  <w:displayHorizontalDrawingGridEvery w:val="2"/>
  <w:displayVerticalDrawingGridEvery w:val="2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727FAC"/>
    <w:rsid w:val="001A65A3"/>
    <w:rsid w:val="00245C8A"/>
    <w:rsid w:val="002E68C5"/>
    <w:rsid w:val="004C0136"/>
    <w:rsid w:val="005D07B4"/>
    <w:rsid w:val="00602D22"/>
    <w:rsid w:val="006D2CF6"/>
    <w:rsid w:val="00727FAC"/>
    <w:rsid w:val="00784E15"/>
    <w:rsid w:val="008F3138"/>
    <w:rsid w:val="0095769F"/>
    <w:rsid w:val="00962757"/>
    <w:rsid w:val="00A319E0"/>
    <w:rsid w:val="00B0251A"/>
    <w:rsid w:val="00B15F7B"/>
    <w:rsid w:val="00B618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SimSun" w:hAnsi="Calibri" w:cs="Arial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07B4"/>
    <w:pPr>
      <w:spacing w:after="160" w:line="259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784E1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5</TotalTime>
  <Pages>8</Pages>
  <Words>363</Words>
  <Characters>2071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2</cp:revision>
  <dcterms:created xsi:type="dcterms:W3CDTF">2021-04-21T07:01:00Z</dcterms:created>
  <dcterms:modified xsi:type="dcterms:W3CDTF">2022-03-15T04:12:00Z</dcterms:modified>
</cp:coreProperties>
</file>